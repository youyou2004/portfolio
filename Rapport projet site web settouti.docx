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00E24" w14:textId="77777777" w:rsidR="00BA6D34" w:rsidRDefault="00A755EB">
      <w:pPr>
        <w:pStyle w:val="Titre"/>
        <w:jc w:val="center"/>
        <w:rPr>
          <w:b/>
          <w:bCs/>
        </w:rPr>
      </w:pPr>
      <w:r>
        <w:rPr>
          <w:b/>
          <w:bCs/>
        </w:rPr>
        <w:t xml:space="preserve">Rapport projet site web </w:t>
      </w:r>
    </w:p>
    <w:p w14:paraId="52600E25" w14:textId="77777777" w:rsidR="00BA6D34" w:rsidRDefault="00BA6D34"/>
    <w:p w14:paraId="52600E26" w14:textId="77777777" w:rsidR="00BA6D34" w:rsidRDefault="00BA6D34"/>
    <w:p w14:paraId="52600E27" w14:textId="77777777" w:rsidR="00BA6D34" w:rsidRDefault="00BA6D34"/>
    <w:p w14:paraId="52600E28" w14:textId="77777777" w:rsidR="00BA6D34" w:rsidRDefault="00BA6D34"/>
    <w:p w14:paraId="52600E29" w14:textId="77777777" w:rsidR="00BA6D34" w:rsidRDefault="00BA6D34">
      <w:pPr>
        <w:jc w:val="center"/>
        <w:rPr>
          <w:sz w:val="32"/>
          <w:szCs w:val="32"/>
        </w:rPr>
      </w:pPr>
    </w:p>
    <w:p w14:paraId="52600E2A" w14:textId="77777777" w:rsidR="00BA6D34" w:rsidRDefault="00A755EB">
      <w:pPr>
        <w:tabs>
          <w:tab w:val="left" w:pos="6000"/>
        </w:tabs>
        <w:rPr>
          <w:sz w:val="32"/>
          <w:szCs w:val="32"/>
        </w:rPr>
      </w:pPr>
      <w:r>
        <w:rPr>
          <w:sz w:val="32"/>
          <w:szCs w:val="32"/>
        </w:rPr>
        <w:tab/>
      </w:r>
    </w:p>
    <w:p w14:paraId="52600E2B" w14:textId="77777777" w:rsidR="00BA6D34" w:rsidRDefault="00A755EB">
      <w:pPr>
        <w:jc w:val="center"/>
        <w:rPr>
          <w:sz w:val="36"/>
          <w:szCs w:val="36"/>
          <w:u w:val="single"/>
        </w:rPr>
      </w:pPr>
      <w:r>
        <w:rPr>
          <w:sz w:val="36"/>
          <w:szCs w:val="36"/>
          <w:u w:val="single"/>
        </w:rPr>
        <w:t>Sommaire :</w:t>
      </w:r>
    </w:p>
    <w:p w14:paraId="52600E2C" w14:textId="77777777" w:rsidR="00BA6D34" w:rsidRDefault="00BA6D34">
      <w:pPr>
        <w:jc w:val="center"/>
        <w:rPr>
          <w:sz w:val="32"/>
          <w:szCs w:val="32"/>
        </w:rPr>
      </w:pPr>
    </w:p>
    <w:p w14:paraId="52600E2D" w14:textId="77777777" w:rsidR="00BA6D34" w:rsidRDefault="00BA6D34">
      <w:pPr>
        <w:jc w:val="center"/>
        <w:rPr>
          <w:sz w:val="32"/>
          <w:szCs w:val="32"/>
        </w:rPr>
      </w:pPr>
    </w:p>
    <w:p w14:paraId="52600E2E" w14:textId="77777777" w:rsidR="00BA6D34" w:rsidRDefault="00A755EB">
      <w:pPr>
        <w:pStyle w:val="Paragraphedeliste"/>
        <w:numPr>
          <w:ilvl w:val="0"/>
          <w:numId w:val="1"/>
        </w:numPr>
        <w:jc w:val="center"/>
        <w:rPr>
          <w:sz w:val="32"/>
          <w:szCs w:val="32"/>
        </w:rPr>
      </w:pPr>
      <w:r>
        <w:rPr>
          <w:sz w:val="32"/>
          <w:szCs w:val="32"/>
        </w:rPr>
        <w:t xml:space="preserve">Présentation de l’arborescence du site </w:t>
      </w:r>
    </w:p>
    <w:p w14:paraId="52600E2F" w14:textId="77777777" w:rsidR="00BA6D34" w:rsidRDefault="00BA6D34">
      <w:pPr>
        <w:jc w:val="center"/>
        <w:rPr>
          <w:sz w:val="32"/>
          <w:szCs w:val="32"/>
        </w:rPr>
      </w:pPr>
    </w:p>
    <w:p w14:paraId="52600E30" w14:textId="77777777" w:rsidR="00BA6D34" w:rsidRDefault="00A755EB">
      <w:pPr>
        <w:pStyle w:val="Paragraphedeliste"/>
        <w:numPr>
          <w:ilvl w:val="0"/>
          <w:numId w:val="1"/>
        </w:numPr>
        <w:jc w:val="center"/>
        <w:rPr>
          <w:sz w:val="32"/>
          <w:szCs w:val="32"/>
        </w:rPr>
      </w:pPr>
      <w:r>
        <w:rPr>
          <w:sz w:val="32"/>
          <w:szCs w:val="32"/>
        </w:rPr>
        <w:t xml:space="preserve">Présentation de la maquette du site </w:t>
      </w:r>
    </w:p>
    <w:p w14:paraId="52600E31" w14:textId="77777777" w:rsidR="00BA6D34" w:rsidRDefault="00BA6D34">
      <w:pPr>
        <w:pStyle w:val="Paragraphedeliste"/>
      </w:pPr>
    </w:p>
    <w:p w14:paraId="52600E32" w14:textId="77777777" w:rsidR="00BA6D34" w:rsidRDefault="00A755EB">
      <w:pPr>
        <w:pStyle w:val="Paragraphedeliste"/>
        <w:numPr>
          <w:ilvl w:val="0"/>
          <w:numId w:val="1"/>
        </w:numPr>
        <w:jc w:val="center"/>
      </w:pPr>
      <w:r>
        <w:rPr>
          <w:sz w:val="32"/>
          <w:szCs w:val="32"/>
        </w:rPr>
        <w:t xml:space="preserve">Partage des taches </w:t>
      </w:r>
    </w:p>
    <w:p w14:paraId="52600E33" w14:textId="77777777" w:rsidR="00BA6D34" w:rsidRDefault="00BA6D34">
      <w:pPr>
        <w:pStyle w:val="Paragraphedeliste"/>
      </w:pPr>
    </w:p>
    <w:p w14:paraId="52600E34" w14:textId="77777777" w:rsidR="00BA6D34" w:rsidRDefault="00A755EB">
      <w:pPr>
        <w:pStyle w:val="Paragraphedeliste"/>
        <w:numPr>
          <w:ilvl w:val="0"/>
          <w:numId w:val="1"/>
        </w:numPr>
        <w:jc w:val="center"/>
      </w:pPr>
      <w:r>
        <w:rPr>
          <w:sz w:val="32"/>
          <w:szCs w:val="32"/>
        </w:rPr>
        <w:t xml:space="preserve">Grille d’évaluation </w:t>
      </w:r>
    </w:p>
    <w:p w14:paraId="52600E35" w14:textId="77777777" w:rsidR="00BA6D34" w:rsidRDefault="00BA6D34">
      <w:pPr>
        <w:pStyle w:val="Paragraphedeliste"/>
      </w:pPr>
    </w:p>
    <w:p w14:paraId="52600E36" w14:textId="77777777" w:rsidR="00BA6D34" w:rsidRDefault="00A755EB">
      <w:pPr>
        <w:pStyle w:val="Paragraphedeliste"/>
        <w:numPr>
          <w:ilvl w:val="0"/>
          <w:numId w:val="1"/>
        </w:numPr>
        <w:jc w:val="center"/>
      </w:pPr>
      <w:r>
        <w:rPr>
          <w:sz w:val="32"/>
          <w:szCs w:val="32"/>
        </w:rPr>
        <w:t xml:space="preserve">Charte graphique </w:t>
      </w:r>
    </w:p>
    <w:p w14:paraId="52600E37" w14:textId="77777777" w:rsidR="00BA6D34" w:rsidRDefault="00BA6D34">
      <w:pPr>
        <w:pStyle w:val="Paragraphedeliste"/>
        <w:rPr>
          <w:sz w:val="32"/>
          <w:szCs w:val="32"/>
        </w:rPr>
      </w:pPr>
    </w:p>
    <w:p w14:paraId="52600E38" w14:textId="77777777" w:rsidR="00BA6D34" w:rsidRDefault="00A755EB">
      <w:pPr>
        <w:jc w:val="center"/>
      </w:pPr>
      <w:r>
        <w:rPr>
          <w:noProof/>
          <w:sz w:val="32"/>
          <w:szCs w:val="32"/>
        </w:rPr>
        <w:drawing>
          <wp:anchor distT="0" distB="0" distL="114300" distR="114300" simplePos="0" relativeHeight="251658240" behindDoc="1" locked="0" layoutInCell="1" allowOverlap="1" wp14:anchorId="52600E24" wp14:editId="52600E25">
            <wp:simplePos x="0" y="0"/>
            <wp:positionH relativeFrom="column">
              <wp:posOffset>273689</wp:posOffset>
            </wp:positionH>
            <wp:positionV relativeFrom="paragraph">
              <wp:posOffset>175893</wp:posOffset>
            </wp:positionV>
            <wp:extent cx="5279388" cy="2902470"/>
            <wp:effectExtent l="0" t="0" r="0" b="0"/>
            <wp:wrapNone/>
            <wp:docPr id="1645360675" name="Image 1" descr="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5279388" cy="2902470"/>
                    </a:xfrm>
                    <a:prstGeom prst="rect">
                      <a:avLst/>
                    </a:prstGeom>
                    <a:noFill/>
                    <a:ln>
                      <a:noFill/>
                      <a:prstDash/>
                    </a:ln>
                  </pic:spPr>
                </pic:pic>
              </a:graphicData>
            </a:graphic>
          </wp:anchor>
        </w:drawing>
      </w:r>
    </w:p>
    <w:p w14:paraId="52600E39" w14:textId="77777777" w:rsidR="00BA6D34" w:rsidRDefault="00BA6D34">
      <w:pPr>
        <w:jc w:val="center"/>
        <w:rPr>
          <w:sz w:val="32"/>
          <w:szCs w:val="32"/>
        </w:rPr>
      </w:pPr>
    </w:p>
    <w:p w14:paraId="52600E3A" w14:textId="77777777" w:rsidR="00BA6D34" w:rsidRDefault="00BA6D34">
      <w:pPr>
        <w:jc w:val="center"/>
        <w:rPr>
          <w:sz w:val="32"/>
          <w:szCs w:val="32"/>
        </w:rPr>
      </w:pPr>
    </w:p>
    <w:p w14:paraId="52600E3B" w14:textId="77777777" w:rsidR="00BA6D34" w:rsidRDefault="00BA6D34">
      <w:pPr>
        <w:jc w:val="center"/>
        <w:rPr>
          <w:sz w:val="32"/>
          <w:szCs w:val="32"/>
        </w:rPr>
      </w:pPr>
    </w:p>
    <w:p w14:paraId="52600E3C" w14:textId="77777777" w:rsidR="00BA6D34" w:rsidRDefault="00BA6D34">
      <w:pPr>
        <w:jc w:val="center"/>
        <w:rPr>
          <w:sz w:val="32"/>
          <w:szCs w:val="32"/>
        </w:rPr>
      </w:pPr>
    </w:p>
    <w:p w14:paraId="52600E3D" w14:textId="77777777" w:rsidR="00BA6D34" w:rsidRDefault="00BA6D34">
      <w:pPr>
        <w:jc w:val="center"/>
        <w:rPr>
          <w:sz w:val="32"/>
          <w:szCs w:val="32"/>
        </w:rPr>
      </w:pPr>
    </w:p>
    <w:p w14:paraId="52600E3E" w14:textId="77777777" w:rsidR="00BA6D34" w:rsidRDefault="00BA6D34">
      <w:pPr>
        <w:jc w:val="center"/>
        <w:rPr>
          <w:sz w:val="32"/>
          <w:szCs w:val="32"/>
        </w:rPr>
      </w:pPr>
    </w:p>
    <w:p w14:paraId="52600E3F" w14:textId="77777777" w:rsidR="00BA6D34" w:rsidRDefault="00BA6D34">
      <w:pPr>
        <w:jc w:val="center"/>
        <w:rPr>
          <w:sz w:val="32"/>
          <w:szCs w:val="32"/>
        </w:rPr>
      </w:pPr>
    </w:p>
    <w:p w14:paraId="52600E40" w14:textId="77777777" w:rsidR="00BA6D34" w:rsidRDefault="00BA6D34">
      <w:pPr>
        <w:jc w:val="center"/>
        <w:rPr>
          <w:sz w:val="32"/>
          <w:szCs w:val="32"/>
        </w:rPr>
      </w:pPr>
    </w:p>
    <w:p w14:paraId="52600E41" w14:textId="77777777" w:rsidR="00BA6D34" w:rsidRDefault="00BA6D34">
      <w:pPr>
        <w:jc w:val="center"/>
        <w:rPr>
          <w:sz w:val="32"/>
          <w:szCs w:val="32"/>
        </w:rPr>
      </w:pPr>
    </w:p>
    <w:p w14:paraId="52600E42" w14:textId="77777777" w:rsidR="00BA6D34" w:rsidRDefault="00BA6D34">
      <w:pPr>
        <w:jc w:val="center"/>
        <w:rPr>
          <w:sz w:val="32"/>
          <w:szCs w:val="32"/>
        </w:rPr>
      </w:pPr>
    </w:p>
    <w:p w14:paraId="52600E43" w14:textId="77777777" w:rsidR="00BA6D34" w:rsidRDefault="00A755EB">
      <w:pPr>
        <w:pStyle w:val="Paragraphedeliste"/>
        <w:numPr>
          <w:ilvl w:val="0"/>
          <w:numId w:val="2"/>
        </w:numPr>
      </w:pPr>
      <w:r>
        <w:rPr>
          <w:noProof/>
          <w:sz w:val="32"/>
          <w:szCs w:val="32"/>
        </w:rPr>
        <w:drawing>
          <wp:anchor distT="0" distB="0" distL="114300" distR="114300" simplePos="0" relativeHeight="251659264" behindDoc="0" locked="0" layoutInCell="1" allowOverlap="1" wp14:anchorId="52600E26" wp14:editId="52600E27">
            <wp:simplePos x="0" y="0"/>
            <wp:positionH relativeFrom="column">
              <wp:posOffset>75566</wp:posOffset>
            </wp:positionH>
            <wp:positionV relativeFrom="paragraph">
              <wp:posOffset>1014097</wp:posOffset>
            </wp:positionV>
            <wp:extent cx="5897880" cy="3673473"/>
            <wp:effectExtent l="0" t="0" r="7620" b="3177"/>
            <wp:wrapTopAndBottom/>
            <wp:docPr id="1594438300" name="Imag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5897880" cy="3673473"/>
                    </a:xfrm>
                    <a:prstGeom prst="rect">
                      <a:avLst/>
                    </a:prstGeom>
                    <a:noFill/>
                    <a:ln>
                      <a:noFill/>
                      <a:prstDash/>
                    </a:ln>
                  </pic:spPr>
                </pic:pic>
              </a:graphicData>
            </a:graphic>
          </wp:anchor>
        </w:drawing>
      </w:r>
      <w:r>
        <w:rPr>
          <w:sz w:val="32"/>
          <w:szCs w:val="32"/>
        </w:rPr>
        <w:t xml:space="preserve">Présentation de </w:t>
      </w:r>
      <w:r>
        <w:rPr>
          <w:sz w:val="32"/>
          <w:szCs w:val="32"/>
        </w:rPr>
        <w:t xml:space="preserve">l’arborescence : </w:t>
      </w:r>
    </w:p>
    <w:p w14:paraId="52600E44" w14:textId="77777777" w:rsidR="00BA6D34" w:rsidRDefault="00BA6D34">
      <w:pPr>
        <w:rPr>
          <w:sz w:val="32"/>
          <w:szCs w:val="32"/>
        </w:rPr>
      </w:pPr>
    </w:p>
    <w:p w14:paraId="52600E45" w14:textId="77777777" w:rsidR="00BA6D34" w:rsidRDefault="00BA6D34">
      <w:pPr>
        <w:rPr>
          <w:sz w:val="32"/>
          <w:szCs w:val="32"/>
        </w:rPr>
      </w:pPr>
    </w:p>
    <w:p w14:paraId="52600E46" w14:textId="77777777" w:rsidR="00BA6D34" w:rsidRDefault="00BA6D34">
      <w:pPr>
        <w:rPr>
          <w:sz w:val="32"/>
          <w:szCs w:val="32"/>
        </w:rPr>
      </w:pPr>
    </w:p>
    <w:p w14:paraId="52600E47" w14:textId="77777777" w:rsidR="00BA6D34" w:rsidRDefault="00A755EB">
      <w:pPr>
        <w:rPr>
          <w:sz w:val="28"/>
          <w:szCs w:val="28"/>
        </w:rPr>
      </w:pPr>
      <w:r>
        <w:rPr>
          <w:sz w:val="28"/>
          <w:szCs w:val="28"/>
        </w:rPr>
        <w:t xml:space="preserve">Tout d’abord notre site web porte le nom de Info Dev. Ce site comporte plusieurs onglets. Il y’aura en premier l’accueil qui apparaitra puis dans cet accueil il y’aura plusieurs onglets qui mènera vers d’autre page du site. Il y’aura la présentation, les pôles, le contact et le projet. </w:t>
      </w:r>
    </w:p>
    <w:p w14:paraId="52600E48" w14:textId="77777777" w:rsidR="00BA6D34" w:rsidRDefault="00BA6D34">
      <w:pPr>
        <w:rPr>
          <w:sz w:val="28"/>
          <w:szCs w:val="28"/>
        </w:rPr>
      </w:pPr>
    </w:p>
    <w:p w14:paraId="52600E49" w14:textId="77777777" w:rsidR="00BA6D34" w:rsidRDefault="00BA6D34">
      <w:pPr>
        <w:rPr>
          <w:sz w:val="28"/>
          <w:szCs w:val="28"/>
        </w:rPr>
      </w:pPr>
    </w:p>
    <w:p w14:paraId="52600E4A" w14:textId="77777777" w:rsidR="00BA6D34" w:rsidRDefault="00BA6D34">
      <w:pPr>
        <w:rPr>
          <w:sz w:val="28"/>
          <w:szCs w:val="28"/>
        </w:rPr>
      </w:pPr>
    </w:p>
    <w:p w14:paraId="52600E4B" w14:textId="77777777" w:rsidR="00BA6D34" w:rsidRDefault="00BA6D34">
      <w:pPr>
        <w:rPr>
          <w:sz w:val="28"/>
          <w:szCs w:val="28"/>
        </w:rPr>
      </w:pPr>
    </w:p>
    <w:p w14:paraId="52600E4C" w14:textId="77777777" w:rsidR="00BA6D34" w:rsidRDefault="00BA6D34">
      <w:pPr>
        <w:rPr>
          <w:sz w:val="28"/>
          <w:szCs w:val="28"/>
        </w:rPr>
      </w:pPr>
    </w:p>
    <w:p w14:paraId="52600E4D" w14:textId="77777777" w:rsidR="00BA6D34" w:rsidRDefault="00BA6D34">
      <w:pPr>
        <w:rPr>
          <w:sz w:val="28"/>
          <w:szCs w:val="28"/>
        </w:rPr>
      </w:pPr>
    </w:p>
    <w:p w14:paraId="52600E4E" w14:textId="77777777" w:rsidR="00BA6D34" w:rsidRDefault="00BA6D34">
      <w:pPr>
        <w:rPr>
          <w:sz w:val="28"/>
          <w:szCs w:val="28"/>
        </w:rPr>
      </w:pPr>
    </w:p>
    <w:p w14:paraId="52600E4F" w14:textId="77777777" w:rsidR="00BA6D34" w:rsidRDefault="00BA6D34">
      <w:pPr>
        <w:rPr>
          <w:sz w:val="32"/>
          <w:szCs w:val="32"/>
        </w:rPr>
      </w:pPr>
    </w:p>
    <w:p w14:paraId="52600E50" w14:textId="77777777" w:rsidR="00BA6D34" w:rsidRDefault="00A755EB">
      <w:pPr>
        <w:pStyle w:val="Paragraphedeliste"/>
        <w:numPr>
          <w:ilvl w:val="0"/>
          <w:numId w:val="2"/>
        </w:numPr>
        <w:rPr>
          <w:sz w:val="32"/>
          <w:szCs w:val="32"/>
        </w:rPr>
      </w:pPr>
      <w:r>
        <w:rPr>
          <w:sz w:val="32"/>
          <w:szCs w:val="32"/>
        </w:rPr>
        <w:t xml:space="preserve">Présentation de la maquette du site : </w:t>
      </w:r>
    </w:p>
    <w:p w14:paraId="52600E51" w14:textId="77777777" w:rsidR="00BA6D34" w:rsidRDefault="00BA6D34">
      <w:pPr>
        <w:pStyle w:val="Paragraphedeliste"/>
        <w:rPr>
          <w:sz w:val="32"/>
          <w:szCs w:val="32"/>
        </w:rPr>
      </w:pPr>
    </w:p>
    <w:p w14:paraId="52600E52" w14:textId="77777777" w:rsidR="00BA6D34" w:rsidRDefault="00BA6D34">
      <w:pPr>
        <w:pStyle w:val="Paragraphedeliste"/>
        <w:rPr>
          <w:sz w:val="32"/>
          <w:szCs w:val="32"/>
        </w:rPr>
      </w:pPr>
    </w:p>
    <w:p w14:paraId="52600E53" w14:textId="77777777" w:rsidR="00BA6D34" w:rsidRDefault="00A755EB">
      <w:r>
        <w:rPr>
          <w:noProof/>
          <w:sz w:val="32"/>
          <w:szCs w:val="32"/>
        </w:rPr>
        <w:drawing>
          <wp:inline distT="0" distB="0" distL="0" distR="0" wp14:anchorId="52600E28" wp14:editId="52600E29">
            <wp:extent cx="5760720" cy="2820037"/>
            <wp:effectExtent l="0" t="0" r="0" b="0"/>
            <wp:docPr id="657166563" name="Image 1"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2820037"/>
                    </a:xfrm>
                    <a:prstGeom prst="rect">
                      <a:avLst/>
                    </a:prstGeom>
                    <a:noFill/>
                    <a:ln>
                      <a:noFill/>
                      <a:prstDash/>
                    </a:ln>
                  </pic:spPr>
                </pic:pic>
              </a:graphicData>
            </a:graphic>
          </wp:inline>
        </w:drawing>
      </w:r>
      <w:r>
        <w:rPr>
          <w:noProof/>
          <w:sz w:val="32"/>
          <w:szCs w:val="32"/>
        </w:rPr>
        <w:drawing>
          <wp:inline distT="0" distB="0" distL="0" distR="0" wp14:anchorId="52600E2A" wp14:editId="52600E2B">
            <wp:extent cx="5760720" cy="3028319"/>
            <wp:effectExtent l="0" t="0" r="0" b="631"/>
            <wp:docPr id="1953406675" name="Image 1"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3028319"/>
                    </a:xfrm>
                    <a:prstGeom prst="rect">
                      <a:avLst/>
                    </a:prstGeom>
                    <a:noFill/>
                    <a:ln>
                      <a:noFill/>
                      <a:prstDash/>
                    </a:ln>
                  </pic:spPr>
                </pic:pic>
              </a:graphicData>
            </a:graphic>
          </wp:inline>
        </w:drawing>
      </w:r>
      <w:r>
        <w:rPr>
          <w:noProof/>
          <w:sz w:val="32"/>
          <w:szCs w:val="32"/>
        </w:rPr>
        <w:lastRenderedPageBreak/>
        <w:drawing>
          <wp:inline distT="0" distB="0" distL="0" distR="0" wp14:anchorId="52600E2C" wp14:editId="52600E2D">
            <wp:extent cx="5760720" cy="3181983"/>
            <wp:effectExtent l="0" t="0" r="0" b="0"/>
            <wp:docPr id="903154275" name="Image 1" descr="Une image contenant tab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3181983"/>
                    </a:xfrm>
                    <a:prstGeom prst="rect">
                      <a:avLst/>
                    </a:prstGeom>
                    <a:noFill/>
                    <a:ln>
                      <a:noFill/>
                      <a:prstDash/>
                    </a:ln>
                  </pic:spPr>
                </pic:pic>
              </a:graphicData>
            </a:graphic>
          </wp:inline>
        </w:drawing>
      </w:r>
      <w:r>
        <w:rPr>
          <w:noProof/>
          <w:sz w:val="32"/>
          <w:szCs w:val="32"/>
        </w:rPr>
        <w:drawing>
          <wp:inline distT="0" distB="0" distL="0" distR="0" wp14:anchorId="52600E2E" wp14:editId="52600E2F">
            <wp:extent cx="5760720" cy="2971169"/>
            <wp:effectExtent l="0" t="0" r="0" b="631"/>
            <wp:docPr id="1705392732" name="Image 1"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971169"/>
                    </a:xfrm>
                    <a:prstGeom prst="rect">
                      <a:avLst/>
                    </a:prstGeom>
                    <a:noFill/>
                    <a:ln>
                      <a:noFill/>
                      <a:prstDash/>
                    </a:ln>
                  </pic:spPr>
                </pic:pic>
              </a:graphicData>
            </a:graphic>
          </wp:inline>
        </w:drawing>
      </w:r>
      <w:r>
        <w:rPr>
          <w:noProof/>
          <w:sz w:val="32"/>
          <w:szCs w:val="32"/>
        </w:rPr>
        <w:lastRenderedPageBreak/>
        <w:drawing>
          <wp:inline distT="0" distB="0" distL="0" distR="0" wp14:anchorId="52600E30" wp14:editId="52600E31">
            <wp:extent cx="5760720" cy="2930523"/>
            <wp:effectExtent l="0" t="0" r="0" b="3177"/>
            <wp:docPr id="1520184846" name="Image 1"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930523"/>
                    </a:xfrm>
                    <a:prstGeom prst="rect">
                      <a:avLst/>
                    </a:prstGeom>
                    <a:noFill/>
                    <a:ln>
                      <a:noFill/>
                      <a:prstDash/>
                    </a:ln>
                  </pic:spPr>
                </pic:pic>
              </a:graphicData>
            </a:graphic>
          </wp:inline>
        </w:drawing>
      </w:r>
    </w:p>
    <w:p w14:paraId="52600E54" w14:textId="77777777" w:rsidR="00BA6D34" w:rsidRDefault="00BA6D34">
      <w:pPr>
        <w:rPr>
          <w:sz w:val="32"/>
          <w:szCs w:val="32"/>
        </w:rPr>
      </w:pPr>
    </w:p>
    <w:p w14:paraId="52600E55" w14:textId="77777777" w:rsidR="00BA6D34" w:rsidRDefault="00BA6D34">
      <w:pPr>
        <w:rPr>
          <w:sz w:val="32"/>
          <w:szCs w:val="32"/>
        </w:rPr>
      </w:pPr>
    </w:p>
    <w:p w14:paraId="52600E56" w14:textId="77777777" w:rsidR="00BA6D34" w:rsidRDefault="00BA6D34">
      <w:pPr>
        <w:rPr>
          <w:sz w:val="32"/>
          <w:szCs w:val="32"/>
        </w:rPr>
      </w:pPr>
    </w:p>
    <w:p w14:paraId="52600E57" w14:textId="77777777" w:rsidR="00BA6D34" w:rsidRDefault="00A755EB">
      <w:pPr>
        <w:rPr>
          <w:sz w:val="28"/>
          <w:szCs w:val="28"/>
        </w:rPr>
      </w:pPr>
      <w:r>
        <w:rPr>
          <w:sz w:val="28"/>
          <w:szCs w:val="28"/>
        </w:rPr>
        <w:t xml:space="preserve">Voici la maquette de notre site web, ainsi que la présentation de touche les pages web. Nous pouvons voir que 5 pages web au total plus le </w:t>
      </w:r>
      <w:r>
        <w:rPr>
          <w:sz w:val="28"/>
          <w:szCs w:val="28"/>
        </w:rPr>
        <w:t xml:space="preserve">contenu de chacune de ces pages.  </w:t>
      </w:r>
    </w:p>
    <w:p w14:paraId="52600E58" w14:textId="77777777" w:rsidR="00BA6D34" w:rsidRDefault="00BA6D34">
      <w:pPr>
        <w:rPr>
          <w:sz w:val="32"/>
          <w:szCs w:val="32"/>
        </w:rPr>
      </w:pPr>
    </w:p>
    <w:p w14:paraId="52600E59" w14:textId="77777777" w:rsidR="00BA6D34" w:rsidRDefault="00BA6D34">
      <w:pPr>
        <w:rPr>
          <w:sz w:val="32"/>
          <w:szCs w:val="32"/>
        </w:rPr>
      </w:pPr>
    </w:p>
    <w:p w14:paraId="52600E5A" w14:textId="77777777" w:rsidR="00BA6D34" w:rsidRDefault="00BA6D34">
      <w:pPr>
        <w:rPr>
          <w:sz w:val="32"/>
          <w:szCs w:val="32"/>
        </w:rPr>
      </w:pPr>
    </w:p>
    <w:p w14:paraId="52600E5B" w14:textId="77777777" w:rsidR="00BA6D34" w:rsidRDefault="00BA6D34">
      <w:pPr>
        <w:rPr>
          <w:sz w:val="32"/>
          <w:szCs w:val="32"/>
        </w:rPr>
      </w:pPr>
    </w:p>
    <w:p w14:paraId="52600E5C" w14:textId="77777777" w:rsidR="00BA6D34" w:rsidRDefault="00BA6D34">
      <w:pPr>
        <w:rPr>
          <w:sz w:val="32"/>
          <w:szCs w:val="32"/>
        </w:rPr>
      </w:pPr>
    </w:p>
    <w:p w14:paraId="52600E5D" w14:textId="77777777" w:rsidR="00BA6D34" w:rsidRDefault="00BA6D34">
      <w:pPr>
        <w:rPr>
          <w:sz w:val="32"/>
          <w:szCs w:val="32"/>
        </w:rPr>
      </w:pPr>
    </w:p>
    <w:p w14:paraId="52600E5E" w14:textId="77777777" w:rsidR="00BA6D34" w:rsidRDefault="00BA6D34">
      <w:pPr>
        <w:rPr>
          <w:sz w:val="32"/>
          <w:szCs w:val="32"/>
        </w:rPr>
      </w:pPr>
    </w:p>
    <w:p w14:paraId="52600E5F" w14:textId="77777777" w:rsidR="00BA6D34" w:rsidRDefault="00BA6D34">
      <w:pPr>
        <w:rPr>
          <w:sz w:val="32"/>
          <w:szCs w:val="32"/>
        </w:rPr>
      </w:pPr>
    </w:p>
    <w:p w14:paraId="52600E60" w14:textId="77777777" w:rsidR="00BA6D34" w:rsidRDefault="00BA6D34">
      <w:pPr>
        <w:rPr>
          <w:sz w:val="32"/>
          <w:szCs w:val="32"/>
        </w:rPr>
      </w:pPr>
    </w:p>
    <w:p w14:paraId="52600E61" w14:textId="77777777" w:rsidR="00BA6D34" w:rsidRDefault="00BA6D34">
      <w:pPr>
        <w:rPr>
          <w:sz w:val="32"/>
          <w:szCs w:val="32"/>
        </w:rPr>
      </w:pPr>
    </w:p>
    <w:p w14:paraId="52600E62" w14:textId="77777777" w:rsidR="00BA6D34" w:rsidRDefault="00BA6D34">
      <w:pPr>
        <w:rPr>
          <w:sz w:val="32"/>
          <w:szCs w:val="32"/>
        </w:rPr>
      </w:pPr>
    </w:p>
    <w:p w14:paraId="52600E63" w14:textId="77777777" w:rsidR="00BA6D34" w:rsidRDefault="00BA6D34">
      <w:pPr>
        <w:rPr>
          <w:sz w:val="32"/>
          <w:szCs w:val="32"/>
        </w:rPr>
      </w:pPr>
    </w:p>
    <w:p w14:paraId="52600E64" w14:textId="77777777" w:rsidR="00BA6D34" w:rsidRDefault="00A755EB">
      <w:pPr>
        <w:pStyle w:val="Paragraphedeliste"/>
        <w:numPr>
          <w:ilvl w:val="0"/>
          <w:numId w:val="2"/>
        </w:numPr>
        <w:rPr>
          <w:sz w:val="32"/>
          <w:szCs w:val="32"/>
        </w:rPr>
      </w:pPr>
      <w:r>
        <w:rPr>
          <w:sz w:val="32"/>
          <w:szCs w:val="32"/>
        </w:rPr>
        <w:t xml:space="preserve">Partage des taches : </w:t>
      </w:r>
    </w:p>
    <w:p w14:paraId="52600E65" w14:textId="77777777" w:rsidR="00BA6D34" w:rsidRDefault="00A755EB">
      <w:pPr>
        <w:pStyle w:val="Paragraphedeliste"/>
      </w:pPr>
      <w:r>
        <w:rPr>
          <w:noProof/>
          <w:sz w:val="32"/>
          <w:szCs w:val="32"/>
        </w:rPr>
        <w:drawing>
          <wp:anchor distT="0" distB="0" distL="114300" distR="114300" simplePos="0" relativeHeight="251661312" behindDoc="0" locked="0" layoutInCell="1" allowOverlap="1" wp14:anchorId="52600E32" wp14:editId="52600E33">
            <wp:simplePos x="0" y="0"/>
            <wp:positionH relativeFrom="column">
              <wp:posOffset>-99697</wp:posOffset>
            </wp:positionH>
            <wp:positionV relativeFrom="paragraph">
              <wp:posOffset>2165354</wp:posOffset>
            </wp:positionV>
            <wp:extent cx="5349706" cy="5601184"/>
            <wp:effectExtent l="0" t="0" r="3344" b="0"/>
            <wp:wrapNone/>
            <wp:docPr id="1469722226"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49706" cy="5601184"/>
                    </a:xfrm>
                    <a:prstGeom prst="rect">
                      <a:avLst/>
                    </a:prstGeom>
                    <a:noFill/>
                    <a:ln>
                      <a:noFill/>
                      <a:prstDash/>
                    </a:ln>
                  </pic:spPr>
                </pic:pic>
              </a:graphicData>
            </a:graphic>
          </wp:anchor>
        </w:drawing>
      </w:r>
      <w:r>
        <w:rPr>
          <w:noProof/>
          <w:sz w:val="32"/>
          <w:szCs w:val="32"/>
        </w:rPr>
        <w:drawing>
          <wp:anchor distT="0" distB="0" distL="114300" distR="114300" simplePos="0" relativeHeight="251660288" behindDoc="0" locked="0" layoutInCell="1" allowOverlap="1" wp14:anchorId="52600E34" wp14:editId="52600E35">
            <wp:simplePos x="0" y="0"/>
            <wp:positionH relativeFrom="column">
              <wp:posOffset>-145417</wp:posOffset>
            </wp:positionH>
            <wp:positionV relativeFrom="paragraph">
              <wp:posOffset>267974</wp:posOffset>
            </wp:positionV>
            <wp:extent cx="6515099" cy="3238503"/>
            <wp:effectExtent l="0" t="0" r="1" b="0"/>
            <wp:wrapTopAndBottom/>
            <wp:docPr id="1045929439" name="Image 1"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515099" cy="3238503"/>
                    </a:xfrm>
                    <a:prstGeom prst="rect">
                      <a:avLst/>
                    </a:prstGeom>
                    <a:noFill/>
                    <a:ln>
                      <a:noFill/>
                      <a:prstDash/>
                    </a:ln>
                  </pic:spPr>
                </pic:pic>
              </a:graphicData>
            </a:graphic>
          </wp:anchor>
        </w:drawing>
      </w:r>
    </w:p>
    <w:p w14:paraId="52600E66" w14:textId="77777777" w:rsidR="00BA6D34" w:rsidRDefault="00BA6D34">
      <w:pPr>
        <w:pStyle w:val="Paragraphedeliste"/>
        <w:rPr>
          <w:sz w:val="32"/>
          <w:szCs w:val="32"/>
        </w:rPr>
      </w:pPr>
    </w:p>
    <w:p w14:paraId="52600E67" w14:textId="77777777" w:rsidR="00BA6D34" w:rsidRDefault="00BA6D34">
      <w:pPr>
        <w:rPr>
          <w:sz w:val="32"/>
          <w:szCs w:val="32"/>
        </w:rPr>
      </w:pPr>
    </w:p>
    <w:p w14:paraId="52600E68" w14:textId="77777777" w:rsidR="00BA6D34" w:rsidRDefault="00BA6D34">
      <w:pPr>
        <w:rPr>
          <w:sz w:val="32"/>
          <w:szCs w:val="32"/>
        </w:rPr>
      </w:pPr>
    </w:p>
    <w:p w14:paraId="52600E69" w14:textId="77777777" w:rsidR="00BA6D34" w:rsidRDefault="00BA6D34">
      <w:pPr>
        <w:rPr>
          <w:sz w:val="32"/>
          <w:szCs w:val="32"/>
        </w:rPr>
      </w:pPr>
    </w:p>
    <w:p w14:paraId="52600E6A" w14:textId="77777777" w:rsidR="00BA6D34" w:rsidRDefault="00BA6D34">
      <w:pPr>
        <w:rPr>
          <w:sz w:val="32"/>
          <w:szCs w:val="32"/>
        </w:rPr>
      </w:pPr>
    </w:p>
    <w:p w14:paraId="52600E6B" w14:textId="77777777" w:rsidR="00BA6D34" w:rsidRDefault="00BA6D34">
      <w:pPr>
        <w:rPr>
          <w:sz w:val="32"/>
          <w:szCs w:val="32"/>
        </w:rPr>
      </w:pPr>
    </w:p>
    <w:p w14:paraId="52600E6C" w14:textId="77777777" w:rsidR="00BA6D34" w:rsidRDefault="00BA6D34">
      <w:pPr>
        <w:rPr>
          <w:sz w:val="32"/>
          <w:szCs w:val="32"/>
        </w:rPr>
      </w:pPr>
    </w:p>
    <w:p w14:paraId="52600E6D" w14:textId="77777777" w:rsidR="00BA6D34" w:rsidRDefault="00BA6D34">
      <w:pPr>
        <w:rPr>
          <w:sz w:val="32"/>
          <w:szCs w:val="32"/>
        </w:rPr>
      </w:pPr>
    </w:p>
    <w:p w14:paraId="52600E6E" w14:textId="77777777" w:rsidR="00BA6D34" w:rsidRDefault="00BA6D34">
      <w:pPr>
        <w:rPr>
          <w:sz w:val="32"/>
          <w:szCs w:val="32"/>
        </w:rPr>
      </w:pPr>
    </w:p>
    <w:p w14:paraId="52600E6F" w14:textId="77777777" w:rsidR="00BA6D34" w:rsidRDefault="00BA6D34">
      <w:pPr>
        <w:rPr>
          <w:sz w:val="32"/>
          <w:szCs w:val="32"/>
        </w:rPr>
      </w:pPr>
    </w:p>
    <w:p w14:paraId="52600E70" w14:textId="77777777" w:rsidR="00BA6D34" w:rsidRDefault="00BA6D34">
      <w:pPr>
        <w:rPr>
          <w:sz w:val="32"/>
          <w:szCs w:val="32"/>
        </w:rPr>
      </w:pPr>
    </w:p>
    <w:p w14:paraId="52600E71" w14:textId="77777777" w:rsidR="00BA6D34" w:rsidRDefault="00BA6D34">
      <w:pPr>
        <w:rPr>
          <w:sz w:val="32"/>
          <w:szCs w:val="32"/>
        </w:rPr>
      </w:pPr>
    </w:p>
    <w:p w14:paraId="52600E72" w14:textId="77777777" w:rsidR="00BA6D34" w:rsidRDefault="00BA6D34">
      <w:pPr>
        <w:rPr>
          <w:sz w:val="32"/>
          <w:szCs w:val="32"/>
        </w:rPr>
      </w:pPr>
    </w:p>
    <w:p w14:paraId="52600E73" w14:textId="77777777" w:rsidR="00BA6D34" w:rsidRDefault="00A755EB">
      <w:pPr>
        <w:pStyle w:val="Paragraphedeliste"/>
        <w:numPr>
          <w:ilvl w:val="0"/>
          <w:numId w:val="2"/>
        </w:numPr>
      </w:pPr>
      <w:r>
        <w:rPr>
          <w:sz w:val="32"/>
          <w:szCs w:val="32"/>
        </w:rPr>
        <w:lastRenderedPageBreak/>
        <w:t xml:space="preserve">Grille d’évaluation : </w:t>
      </w:r>
      <w:r>
        <w:rPr>
          <w:noProof/>
          <w:sz w:val="32"/>
          <w:szCs w:val="32"/>
        </w:rPr>
        <w:drawing>
          <wp:inline distT="0" distB="0" distL="0" distR="0" wp14:anchorId="52600E36" wp14:editId="52600E37">
            <wp:extent cx="5319220" cy="5113461"/>
            <wp:effectExtent l="0" t="0" r="0" b="0"/>
            <wp:docPr id="1450234579" name="Image 1" descr="Une image contenant tab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19220" cy="5113461"/>
                    </a:xfrm>
                    <a:prstGeom prst="rect">
                      <a:avLst/>
                    </a:prstGeom>
                    <a:noFill/>
                    <a:ln>
                      <a:noFill/>
                      <a:prstDash/>
                    </a:ln>
                  </pic:spPr>
                </pic:pic>
              </a:graphicData>
            </a:graphic>
          </wp:inline>
        </w:drawing>
      </w:r>
    </w:p>
    <w:p w14:paraId="52600E74" w14:textId="77777777" w:rsidR="00BA6D34" w:rsidRDefault="00BA6D34">
      <w:pPr>
        <w:jc w:val="center"/>
        <w:rPr>
          <w:sz w:val="44"/>
          <w:szCs w:val="44"/>
        </w:rPr>
      </w:pPr>
    </w:p>
    <w:p w14:paraId="52600E75" w14:textId="77777777" w:rsidR="00BA6D34" w:rsidRDefault="00BA6D34">
      <w:pPr>
        <w:jc w:val="center"/>
        <w:rPr>
          <w:sz w:val="44"/>
          <w:szCs w:val="44"/>
        </w:rPr>
      </w:pPr>
    </w:p>
    <w:p w14:paraId="52600E76" w14:textId="77777777" w:rsidR="00BA6D34" w:rsidRDefault="00BA6D34">
      <w:pPr>
        <w:jc w:val="center"/>
        <w:rPr>
          <w:sz w:val="44"/>
          <w:szCs w:val="44"/>
        </w:rPr>
      </w:pPr>
    </w:p>
    <w:p w14:paraId="52600E77" w14:textId="77777777" w:rsidR="00BA6D34" w:rsidRDefault="00BA6D34">
      <w:pPr>
        <w:jc w:val="center"/>
        <w:rPr>
          <w:sz w:val="44"/>
          <w:szCs w:val="44"/>
        </w:rPr>
      </w:pPr>
    </w:p>
    <w:p w14:paraId="52600E78" w14:textId="77777777" w:rsidR="00BA6D34" w:rsidRDefault="00BA6D34">
      <w:pPr>
        <w:jc w:val="center"/>
        <w:rPr>
          <w:sz w:val="44"/>
          <w:szCs w:val="44"/>
        </w:rPr>
      </w:pPr>
    </w:p>
    <w:p w14:paraId="52600E79" w14:textId="77777777" w:rsidR="00BA6D34" w:rsidRDefault="00BA6D34">
      <w:pPr>
        <w:jc w:val="center"/>
        <w:rPr>
          <w:sz w:val="44"/>
          <w:szCs w:val="44"/>
        </w:rPr>
      </w:pPr>
    </w:p>
    <w:p w14:paraId="52600E7A" w14:textId="77777777" w:rsidR="00BA6D34" w:rsidRDefault="00BA6D34">
      <w:pPr>
        <w:jc w:val="center"/>
        <w:rPr>
          <w:sz w:val="44"/>
          <w:szCs w:val="44"/>
        </w:rPr>
      </w:pPr>
    </w:p>
    <w:p w14:paraId="52600E7B" w14:textId="77777777" w:rsidR="00BA6D34" w:rsidRDefault="00BA6D34">
      <w:pPr>
        <w:jc w:val="center"/>
        <w:rPr>
          <w:sz w:val="44"/>
          <w:szCs w:val="44"/>
        </w:rPr>
      </w:pPr>
    </w:p>
    <w:p w14:paraId="52600E7C" w14:textId="77777777" w:rsidR="00BA6D34" w:rsidRDefault="00A755EB">
      <w:pPr>
        <w:pStyle w:val="Paragraphedeliste"/>
        <w:numPr>
          <w:ilvl w:val="0"/>
          <w:numId w:val="2"/>
        </w:numPr>
        <w:rPr>
          <w:sz w:val="32"/>
          <w:szCs w:val="32"/>
        </w:rPr>
      </w:pPr>
      <w:r>
        <w:rPr>
          <w:sz w:val="32"/>
          <w:szCs w:val="32"/>
        </w:rPr>
        <w:t>Charte Graphique</w:t>
      </w:r>
    </w:p>
    <w:p w14:paraId="52600E7D" w14:textId="77777777" w:rsidR="00BA6D34" w:rsidRDefault="00BA6D34">
      <w:pPr>
        <w:jc w:val="center"/>
        <w:rPr>
          <w:sz w:val="44"/>
          <w:szCs w:val="44"/>
        </w:rPr>
      </w:pPr>
    </w:p>
    <w:p w14:paraId="52600E7E" w14:textId="77777777" w:rsidR="00BA6D34" w:rsidRDefault="00A755EB">
      <w:r>
        <w:rPr>
          <w:sz w:val="24"/>
          <w:szCs w:val="24"/>
        </w:rPr>
        <w:t xml:space="preserve">Le logo principal : </w:t>
      </w:r>
      <w:r>
        <w:rPr>
          <w:noProof/>
        </w:rPr>
        <w:drawing>
          <wp:inline distT="0" distB="0" distL="0" distR="0" wp14:anchorId="52600E38" wp14:editId="52600E39">
            <wp:extent cx="1504800" cy="1468800"/>
            <wp:effectExtent l="0" t="0" r="150" b="0"/>
            <wp:docPr id="690592762" name="Image 2" descr="Une image contenant texte, Police, Graphique, logo&#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1504800" cy="1468800"/>
                    </a:xfrm>
                    <a:prstGeom prst="rect">
                      <a:avLst/>
                    </a:prstGeom>
                    <a:noFill/>
                    <a:ln>
                      <a:noFill/>
                      <a:prstDash/>
                    </a:ln>
                  </pic:spPr>
                </pic:pic>
              </a:graphicData>
            </a:graphic>
          </wp:inline>
        </w:drawing>
      </w:r>
    </w:p>
    <w:p w14:paraId="52600E7F" w14:textId="77777777" w:rsidR="00BA6D34" w:rsidRDefault="00A755EB">
      <w:r>
        <w:rPr>
          <w:sz w:val="24"/>
          <w:szCs w:val="24"/>
        </w:rPr>
        <w:t xml:space="preserve">Ses dérivés : </w:t>
      </w:r>
      <w:r>
        <w:rPr>
          <w:noProof/>
        </w:rPr>
        <w:drawing>
          <wp:inline distT="0" distB="0" distL="0" distR="0" wp14:anchorId="52600E3A" wp14:editId="52600E3B">
            <wp:extent cx="1479599" cy="1443599"/>
            <wp:effectExtent l="0" t="0" r="6301" b="4201"/>
            <wp:docPr id="678992253" name="Image 1" descr="Une image contenant logo, symbole, Graphique, conception&#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1479599" cy="1443599"/>
                    </a:xfrm>
                    <a:prstGeom prst="rect">
                      <a:avLst/>
                    </a:prstGeom>
                    <a:noFill/>
                    <a:ln>
                      <a:noFill/>
                      <a:prstDash/>
                    </a:ln>
                  </pic:spPr>
                </pic:pic>
              </a:graphicData>
            </a:graphic>
          </wp:inline>
        </w:drawing>
      </w:r>
      <w:r>
        <w:rPr>
          <w:noProof/>
        </w:rPr>
        <w:drawing>
          <wp:inline distT="0" distB="0" distL="0" distR="0" wp14:anchorId="52600E3C" wp14:editId="52600E3D">
            <wp:extent cx="1479599" cy="1443599"/>
            <wp:effectExtent l="0" t="0" r="0" b="0"/>
            <wp:docPr id="1259193736" name="Image 3" descr="Une image contenant logo, symbole, Graphiqu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1479599" cy="1443599"/>
                    </a:xfrm>
                    <a:prstGeom prst="rect">
                      <a:avLst/>
                    </a:prstGeom>
                    <a:noFill/>
                    <a:ln>
                      <a:noFill/>
                      <a:prstDash/>
                    </a:ln>
                  </pic:spPr>
                </pic:pic>
              </a:graphicData>
            </a:graphic>
          </wp:inline>
        </w:drawing>
      </w:r>
    </w:p>
    <w:p w14:paraId="52600E80" w14:textId="77777777" w:rsidR="00BA6D34" w:rsidRDefault="00A755EB">
      <w:r>
        <w:rPr>
          <w:sz w:val="24"/>
          <w:szCs w:val="24"/>
        </w:rPr>
        <w:t xml:space="preserve">Le fond d’écran du site : </w:t>
      </w:r>
      <w:r>
        <w:rPr>
          <w:noProof/>
        </w:rPr>
        <w:drawing>
          <wp:inline distT="0" distB="0" distL="0" distR="0" wp14:anchorId="52600E3E" wp14:editId="52600E3F">
            <wp:extent cx="3011228" cy="2005827"/>
            <wp:effectExtent l="0" t="0" r="0" b="0"/>
            <wp:docPr id="1065330248" name="Image 1" descr="Une image contenant capture d’écran, Symétrie, ligne, Caractère coloré&#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011228" cy="2005827"/>
                    </a:xfrm>
                    <a:prstGeom prst="rect">
                      <a:avLst/>
                    </a:prstGeom>
                    <a:noFill/>
                    <a:ln>
                      <a:noFill/>
                      <a:prstDash/>
                    </a:ln>
                  </pic:spPr>
                </pic:pic>
              </a:graphicData>
            </a:graphic>
          </wp:inline>
        </w:drawing>
      </w:r>
    </w:p>
    <w:p w14:paraId="52600E81" w14:textId="77777777" w:rsidR="00BA6D34" w:rsidRDefault="00A755EB">
      <w:pPr>
        <w:rPr>
          <w:sz w:val="24"/>
          <w:szCs w:val="24"/>
        </w:rPr>
      </w:pPr>
      <w:r>
        <w:rPr>
          <w:sz w:val="24"/>
          <w:szCs w:val="24"/>
        </w:rPr>
        <w:t>Toutes les images sont au format PNG.</w:t>
      </w:r>
    </w:p>
    <w:p w14:paraId="52600E82" w14:textId="77777777" w:rsidR="00BA6D34" w:rsidRDefault="00A755EB">
      <w:pPr>
        <w:rPr>
          <w:sz w:val="24"/>
          <w:szCs w:val="24"/>
        </w:rPr>
      </w:pPr>
      <w:r>
        <w:rPr>
          <w:sz w:val="24"/>
          <w:szCs w:val="24"/>
        </w:rPr>
        <w:t xml:space="preserve">Les </w:t>
      </w:r>
      <w:r>
        <w:rPr>
          <w:sz w:val="24"/>
          <w:szCs w:val="24"/>
        </w:rPr>
        <w:t>couleurs sont :</w:t>
      </w:r>
    </w:p>
    <w:p w14:paraId="52600E83" w14:textId="77777777" w:rsidR="00BA6D34" w:rsidRDefault="00A755EB">
      <w:pPr>
        <w:pStyle w:val="Paragraphedeliste"/>
        <w:numPr>
          <w:ilvl w:val="0"/>
          <w:numId w:val="3"/>
        </w:numPr>
        <w:suppressAutoHyphens w:val="0"/>
        <w:spacing w:line="256" w:lineRule="auto"/>
        <w:rPr>
          <w:sz w:val="24"/>
          <w:szCs w:val="24"/>
        </w:rPr>
      </w:pPr>
      <w:r>
        <w:rPr>
          <w:sz w:val="24"/>
          <w:szCs w:val="24"/>
        </w:rPr>
        <w:t>le jaune #FCCC32 avec une déclinaison #ffe600</w:t>
      </w:r>
    </w:p>
    <w:p w14:paraId="52600E84" w14:textId="77777777" w:rsidR="00BA6D34" w:rsidRDefault="00A755EB">
      <w:pPr>
        <w:pStyle w:val="Paragraphedeliste"/>
        <w:numPr>
          <w:ilvl w:val="0"/>
          <w:numId w:val="3"/>
        </w:numPr>
        <w:suppressAutoHyphens w:val="0"/>
        <w:spacing w:line="256" w:lineRule="auto"/>
        <w:rPr>
          <w:sz w:val="24"/>
          <w:szCs w:val="24"/>
        </w:rPr>
      </w:pPr>
      <w:r>
        <w:rPr>
          <w:sz w:val="24"/>
          <w:szCs w:val="24"/>
        </w:rPr>
        <w:t>le blanc #FFFFFF</w:t>
      </w:r>
    </w:p>
    <w:p w14:paraId="52600E85" w14:textId="77777777" w:rsidR="00BA6D34" w:rsidRDefault="00A755EB">
      <w:pPr>
        <w:pStyle w:val="Paragraphedeliste"/>
        <w:numPr>
          <w:ilvl w:val="0"/>
          <w:numId w:val="3"/>
        </w:numPr>
        <w:suppressAutoHyphens w:val="0"/>
        <w:spacing w:line="256" w:lineRule="auto"/>
        <w:rPr>
          <w:sz w:val="24"/>
          <w:szCs w:val="24"/>
        </w:rPr>
      </w:pPr>
      <w:r>
        <w:rPr>
          <w:sz w:val="24"/>
          <w:szCs w:val="24"/>
        </w:rPr>
        <w:t>le noir #000000</w:t>
      </w:r>
    </w:p>
    <w:p w14:paraId="52600E86" w14:textId="77777777" w:rsidR="00BA6D34" w:rsidRDefault="00A755EB">
      <w:pPr>
        <w:rPr>
          <w:sz w:val="24"/>
          <w:szCs w:val="24"/>
        </w:rPr>
      </w:pPr>
      <w:r>
        <w:rPr>
          <w:sz w:val="24"/>
          <w:szCs w:val="24"/>
        </w:rPr>
        <w:t>Des ajustements avec l’opacité ont été faits.</w:t>
      </w:r>
    </w:p>
    <w:p w14:paraId="52600E87" w14:textId="77777777" w:rsidR="00BA6D34" w:rsidRDefault="00A755EB">
      <w:pPr>
        <w:rPr>
          <w:sz w:val="24"/>
          <w:szCs w:val="24"/>
        </w:rPr>
      </w:pPr>
      <w:r>
        <w:rPr>
          <w:sz w:val="24"/>
          <w:szCs w:val="24"/>
        </w:rPr>
        <w:t>La police utilisée est la police Helvetica.</w:t>
      </w:r>
    </w:p>
    <w:p w14:paraId="52600E88" w14:textId="77777777" w:rsidR="00BA6D34" w:rsidRDefault="00A755EB">
      <w:pPr>
        <w:rPr>
          <w:sz w:val="24"/>
          <w:szCs w:val="24"/>
        </w:rPr>
      </w:pPr>
      <w:r>
        <w:rPr>
          <w:sz w:val="24"/>
          <w:szCs w:val="24"/>
        </w:rPr>
        <w:t>Les titres des pages (h1) ont une taille de 5em.</w:t>
      </w:r>
    </w:p>
    <w:p w14:paraId="52600E89" w14:textId="77777777" w:rsidR="00BA6D34" w:rsidRDefault="00A755EB">
      <w:pPr>
        <w:rPr>
          <w:sz w:val="24"/>
          <w:szCs w:val="24"/>
        </w:rPr>
      </w:pPr>
      <w:r>
        <w:rPr>
          <w:sz w:val="24"/>
          <w:szCs w:val="24"/>
        </w:rPr>
        <w:lastRenderedPageBreak/>
        <w:t xml:space="preserve">Les </w:t>
      </w:r>
      <w:r>
        <w:rPr>
          <w:sz w:val="24"/>
          <w:szCs w:val="24"/>
        </w:rPr>
        <w:t>sous-titre (h2) et les libellés du menu ont une taille de 30px.</w:t>
      </w:r>
    </w:p>
    <w:p w14:paraId="52600E8A" w14:textId="77777777" w:rsidR="00BA6D34" w:rsidRDefault="00A755EB">
      <w:pPr>
        <w:rPr>
          <w:sz w:val="24"/>
          <w:szCs w:val="24"/>
        </w:rPr>
      </w:pPr>
      <w:r>
        <w:rPr>
          <w:sz w:val="24"/>
          <w:szCs w:val="24"/>
        </w:rPr>
        <w:t>Les textes simples ont une taille de 16px.</w:t>
      </w:r>
    </w:p>
    <w:p w14:paraId="52600E8B" w14:textId="77777777" w:rsidR="00BA6D34" w:rsidRDefault="00A755EB">
      <w:r>
        <w:rPr>
          <w:sz w:val="32"/>
          <w:szCs w:val="32"/>
        </w:rPr>
        <w:t xml:space="preserve">  </w:t>
      </w:r>
    </w:p>
    <w:sectPr w:rsidR="00BA6D34">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00E44" w14:textId="77777777" w:rsidR="00A755EB" w:rsidRDefault="00A755EB">
      <w:pPr>
        <w:spacing w:after="0" w:line="240" w:lineRule="auto"/>
      </w:pPr>
      <w:r>
        <w:separator/>
      </w:r>
    </w:p>
  </w:endnote>
  <w:endnote w:type="continuationSeparator" w:id="0">
    <w:p w14:paraId="52600E46" w14:textId="77777777" w:rsidR="00A755EB" w:rsidRDefault="00A75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00E40" w14:textId="77777777" w:rsidR="00A755EB" w:rsidRDefault="00A755EB">
      <w:pPr>
        <w:spacing w:after="0" w:line="240" w:lineRule="auto"/>
      </w:pPr>
      <w:r>
        <w:rPr>
          <w:color w:val="000000"/>
        </w:rPr>
        <w:separator/>
      </w:r>
    </w:p>
  </w:footnote>
  <w:footnote w:type="continuationSeparator" w:id="0">
    <w:p w14:paraId="52600E42" w14:textId="77777777" w:rsidR="00A755EB" w:rsidRDefault="00A75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16E0"/>
    <w:multiLevelType w:val="multilevel"/>
    <w:tmpl w:val="960CD846"/>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8F4313"/>
    <w:multiLevelType w:val="multilevel"/>
    <w:tmpl w:val="04CA10CE"/>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F3D3FF1"/>
    <w:multiLevelType w:val="multilevel"/>
    <w:tmpl w:val="8D14C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0279431">
    <w:abstractNumId w:val="0"/>
  </w:num>
  <w:num w:numId="2" w16cid:durableId="558253003">
    <w:abstractNumId w:val="2"/>
  </w:num>
  <w:num w:numId="3" w16cid:durableId="134493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A6D34"/>
    <w:rsid w:val="00A755EB"/>
    <w:rsid w:val="00BA6D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2600E24"/>
  <w15:docId w15:val="{6F3BCD35-13EF-4994-A317-D7E6DC007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kern w:val="3"/>
        <w:sz w:val="22"/>
        <w:szCs w:val="22"/>
        <w:lang w:val="fr-FR"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0" w:line="240" w:lineRule="auto"/>
      <w:contextualSpacing/>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Paragraphedeliste">
    <w:name w:val="List Paragraph"/>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202</Words>
  <Characters>1111</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el mahi</dc:creator>
  <dc:description/>
  <cp:lastModifiedBy>ayoub el mahi</cp:lastModifiedBy>
  <cp:revision>2</cp:revision>
  <dcterms:created xsi:type="dcterms:W3CDTF">2024-04-06T11:44:00Z</dcterms:created>
  <dcterms:modified xsi:type="dcterms:W3CDTF">2024-04-06T11:44:00Z</dcterms:modified>
</cp:coreProperties>
</file>